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F25" w:rsidRDefault="00500B52" w:rsidP="004D4F25">
      <w:pPr>
        <w:pStyle w:val="a8"/>
      </w:pPr>
      <w:r>
        <w:t xml:space="preserve">2019. 03. 26 </w:t>
      </w:r>
      <w:r>
        <w:rPr>
          <w:rFonts w:hint="eastAsia"/>
        </w:rPr>
        <w:t>화</w:t>
      </w:r>
      <w:bookmarkStart w:id="0" w:name="_GoBack"/>
      <w:bookmarkEnd w:id="0"/>
    </w:p>
    <w:p w:rsidR="004D4F25" w:rsidRPr="004D4F25" w:rsidRDefault="004D4F25" w:rsidP="004D4F25">
      <w:pPr>
        <w:pStyle w:val="a8"/>
        <w:jc w:val="right"/>
        <w:rPr>
          <w:rFonts w:hint="eastAsia"/>
          <w:sz w:val="20"/>
          <w:szCs w:val="20"/>
        </w:rPr>
      </w:pPr>
      <w:r w:rsidRPr="004D4F25">
        <w:rPr>
          <w:rFonts w:hint="eastAsia"/>
          <w:sz w:val="20"/>
          <w:szCs w:val="20"/>
        </w:rPr>
        <w:t xml:space="preserve"> </w:t>
      </w:r>
      <w:r w:rsidRPr="004D4F25">
        <w:rPr>
          <w:sz w:val="20"/>
          <w:szCs w:val="20"/>
        </w:rPr>
        <w:t xml:space="preserve">13011186 </w:t>
      </w:r>
      <w:r w:rsidRPr="004D4F25">
        <w:rPr>
          <w:rFonts w:hint="eastAsia"/>
          <w:sz w:val="20"/>
          <w:szCs w:val="20"/>
          <w:lang w:val="en-US"/>
        </w:rPr>
        <w:t>디지털콘텐츠학과</w:t>
      </w:r>
      <w:r w:rsidRPr="004D4F25">
        <w:rPr>
          <w:sz w:val="20"/>
          <w:szCs w:val="20"/>
          <w:lang w:val="en-US"/>
        </w:rPr>
        <w:t xml:space="preserve"> </w:t>
      </w:r>
      <w:r w:rsidRPr="004D4F25">
        <w:rPr>
          <w:rFonts w:hint="eastAsia"/>
          <w:sz w:val="20"/>
          <w:szCs w:val="20"/>
          <w:lang w:val="en-US"/>
        </w:rPr>
        <w:t>이동훈</w:t>
      </w:r>
    </w:p>
    <w:p w:rsidR="00095882" w:rsidRDefault="00500B52">
      <w:pPr>
        <w:pStyle w:val="a6"/>
      </w:pPr>
      <w:r>
        <w:rPr>
          <w:rFonts w:hint="eastAsia"/>
        </w:rPr>
        <w:t>비주얼프로그래밍</w:t>
      </w:r>
      <w:r>
        <w:rPr>
          <w:rFonts w:hint="eastAsia"/>
        </w:rPr>
        <w:t xml:space="preserve"> </w:t>
      </w:r>
      <w:r>
        <w:rPr>
          <w:rFonts w:hint="eastAsia"/>
        </w:rPr>
        <w:t>과제</w:t>
      </w:r>
      <w:r>
        <w:rPr>
          <w:rFonts w:hint="eastAsia"/>
        </w:rPr>
        <w:t xml:space="preserve"> </w:t>
      </w:r>
      <w:r>
        <w:t>2</w:t>
      </w:r>
    </w:p>
    <w:p w:rsidR="00500B52" w:rsidRDefault="00500B52">
      <w:pPr>
        <w:pStyle w:val="a6"/>
      </w:pPr>
      <w:r>
        <w:rPr>
          <w:rFonts w:hint="eastAsia"/>
        </w:rPr>
        <w:t>마우스로</w:t>
      </w:r>
      <w:r>
        <w:rPr>
          <w:rFonts w:hint="eastAsia"/>
        </w:rPr>
        <w:t xml:space="preserve"> </w:t>
      </w:r>
      <w:r>
        <w:rPr>
          <w:rFonts w:hint="eastAsia"/>
        </w:rPr>
        <w:t>그린</w:t>
      </w:r>
      <w:r>
        <w:rPr>
          <w:rFonts w:hint="eastAsia"/>
        </w:rPr>
        <w:t xml:space="preserve"> </w:t>
      </w:r>
      <w:r>
        <w:rPr>
          <w:rFonts w:hint="eastAsia"/>
        </w:rPr>
        <w:t>나</w:t>
      </w:r>
      <w:r>
        <w:rPr>
          <w:rFonts w:hint="eastAsia"/>
        </w:rPr>
        <w:t xml:space="preserve"> </w:t>
      </w:r>
    </w:p>
    <w:p w:rsidR="00095882" w:rsidRDefault="00500B52">
      <w:pPr>
        <w:pStyle w:val="1"/>
      </w:pP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작품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</w:p>
    <w:p w:rsidR="00500B52" w:rsidRPr="00500B52" w:rsidRDefault="00500B52" w:rsidP="00500B52">
      <w:pPr>
        <w:spacing w:after="0" w:line="240" w:lineRule="auto"/>
        <w:rPr>
          <w:rFonts w:ascii="굴림" w:eastAsia="굴림" w:hAnsi="굴림" w:cs="굴림"/>
          <w:color w:val="auto"/>
          <w:sz w:val="24"/>
          <w:szCs w:val="24"/>
          <w:lang w:val="en-US"/>
        </w:rPr>
      </w:pP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관심분야인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AI</w:t>
      </w:r>
      <w:proofErr w:type="spellStart"/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를</w:t>
      </w:r>
      <w:proofErr w:type="spellEnd"/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직접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도형으로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그린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사람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옆모습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아이콘으로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검은색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배경위에</w:t>
      </w:r>
      <w:proofErr w:type="spellEnd"/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표현했고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,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흰색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배경위에</w:t>
      </w:r>
      <w:proofErr w:type="spellEnd"/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ES</w:t>
      </w:r>
      <w:proofErr w:type="spellStart"/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를</w:t>
      </w:r>
      <w:proofErr w:type="spellEnd"/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그렸습니다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.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그리고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머리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주변을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맴도는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흰색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작은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원들은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역동적으로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생각하는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모습을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표현하였습니다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. ES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와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AI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의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융합을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생각하는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'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저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'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의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모습을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작품을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표현하였습니다</w:t>
      </w:r>
      <w:r w:rsidRPr="00500B52">
        <w:rPr>
          <w:rFonts w:ascii="Helvetica Neue" w:eastAsia="굴림" w:hAnsi="Helvetica Neue" w:cs="굴림"/>
          <w:color w:val="333333"/>
          <w:sz w:val="24"/>
          <w:szCs w:val="24"/>
          <w:shd w:val="clear" w:color="auto" w:fill="FFFFFF"/>
          <w:lang w:val="en-US"/>
        </w:rPr>
        <w:t>.</w:t>
      </w:r>
    </w:p>
    <w:p w:rsidR="00095882" w:rsidRPr="00500B52" w:rsidRDefault="00095882" w:rsidP="00500B52">
      <w:pPr>
        <w:pStyle w:val="3"/>
        <w:numPr>
          <w:ilvl w:val="0"/>
          <w:numId w:val="0"/>
        </w:numPr>
        <w:ind w:left="1080" w:hanging="360"/>
        <w:rPr>
          <w:lang w:val="en-US"/>
        </w:rPr>
      </w:pPr>
    </w:p>
    <w:p w:rsidR="00095882" w:rsidRDefault="00500B52">
      <w:pPr>
        <w:pStyle w:val="1"/>
      </w:pP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>(</w:t>
      </w:r>
      <w:r>
        <w:rPr>
          <w:rFonts w:hint="eastAsia"/>
        </w:rPr>
        <w:t>주석을</w:t>
      </w:r>
      <w:r>
        <w:rPr>
          <w:rFonts w:hint="eastAsia"/>
        </w:rPr>
        <w:t xml:space="preserve"> </w:t>
      </w:r>
      <w:r>
        <w:rPr>
          <w:rFonts w:hint="eastAsia"/>
        </w:rPr>
        <w:t>포함한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t>)</w:t>
      </w:r>
    </w:p>
    <w:p w:rsidR="00500B52" w:rsidRDefault="00500B52" w:rsidP="00500B52">
      <w:r>
        <w:t>/*</w:t>
      </w:r>
    </w:p>
    <w:p w:rsidR="00500B52" w:rsidRDefault="00500B52" w:rsidP="00500B52">
      <w:r>
        <w:rPr>
          <w:rFonts w:hint="eastAsia"/>
        </w:rPr>
        <w:t>작품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:</w:t>
      </w:r>
    </w:p>
    <w:p w:rsidR="00500B52" w:rsidRDefault="00500B52" w:rsidP="00500B52">
      <w:r>
        <w:rPr>
          <w:rFonts w:hint="eastAsia"/>
        </w:rPr>
        <w:t>관심분야인</w:t>
      </w:r>
      <w:r>
        <w:rPr>
          <w:rFonts w:hint="eastAsia"/>
        </w:rPr>
        <w:t xml:space="preserve"> AI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도형으로</w:t>
      </w:r>
      <w:r>
        <w:rPr>
          <w:rFonts w:hint="eastAsia"/>
        </w:rPr>
        <w:t xml:space="preserve"> </w:t>
      </w:r>
      <w:r>
        <w:rPr>
          <w:rFonts w:hint="eastAsia"/>
        </w:rPr>
        <w:t>그린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 </w:t>
      </w:r>
      <w:r>
        <w:rPr>
          <w:rFonts w:hint="eastAsia"/>
        </w:rPr>
        <w:t>옆모습</w:t>
      </w:r>
      <w:r>
        <w:rPr>
          <w:rFonts w:hint="eastAsia"/>
        </w:rPr>
        <w:t xml:space="preserve"> </w:t>
      </w:r>
      <w:r>
        <w:rPr>
          <w:rFonts w:hint="eastAsia"/>
        </w:rPr>
        <w:t>아이콘으로</w:t>
      </w:r>
      <w:r>
        <w:rPr>
          <w:rFonts w:hint="eastAsia"/>
        </w:rPr>
        <w:t xml:space="preserve"> </w:t>
      </w:r>
    </w:p>
    <w:p w:rsidR="00500B52" w:rsidRDefault="00500B52" w:rsidP="00500B52">
      <w:r>
        <w:rPr>
          <w:rFonts w:hint="eastAsia"/>
        </w:rPr>
        <w:t>검은색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배경위에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표현했고</w:t>
      </w:r>
      <w:r>
        <w:rPr>
          <w:rFonts w:hint="eastAsia"/>
        </w:rPr>
        <w:t xml:space="preserve">, </w:t>
      </w:r>
    </w:p>
    <w:p w:rsidR="00500B52" w:rsidRDefault="00500B52" w:rsidP="00500B52">
      <w:r>
        <w:rPr>
          <w:rFonts w:hint="eastAsia"/>
        </w:rPr>
        <w:t>흰색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배경위에</w:t>
      </w:r>
      <w:proofErr w:type="spellEnd"/>
      <w:r>
        <w:rPr>
          <w:rFonts w:hint="eastAsia"/>
        </w:rPr>
        <w:t xml:space="preserve"> ES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그렸습니다</w:t>
      </w:r>
      <w:r>
        <w:rPr>
          <w:rFonts w:hint="eastAsia"/>
        </w:rPr>
        <w:t xml:space="preserve">. </w:t>
      </w:r>
    </w:p>
    <w:p w:rsidR="00500B52" w:rsidRDefault="00500B52" w:rsidP="00500B52"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머리</w:t>
      </w:r>
      <w:r>
        <w:rPr>
          <w:rFonts w:hint="eastAsia"/>
        </w:rPr>
        <w:t xml:space="preserve"> </w:t>
      </w:r>
      <w:r>
        <w:rPr>
          <w:rFonts w:hint="eastAsia"/>
        </w:rPr>
        <w:t>주변을</w:t>
      </w:r>
      <w:r>
        <w:rPr>
          <w:rFonts w:hint="eastAsia"/>
        </w:rPr>
        <w:t xml:space="preserve"> </w:t>
      </w:r>
      <w:r>
        <w:rPr>
          <w:rFonts w:hint="eastAsia"/>
        </w:rPr>
        <w:t>맴도는</w:t>
      </w:r>
      <w:r>
        <w:rPr>
          <w:rFonts w:hint="eastAsia"/>
        </w:rPr>
        <w:t xml:space="preserve"> </w:t>
      </w:r>
      <w:r>
        <w:rPr>
          <w:rFonts w:hint="eastAsia"/>
        </w:rPr>
        <w:t>흰색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원들은</w:t>
      </w:r>
      <w:r>
        <w:rPr>
          <w:rFonts w:hint="eastAsia"/>
        </w:rPr>
        <w:t xml:space="preserve"> </w:t>
      </w:r>
    </w:p>
    <w:p w:rsidR="00500B52" w:rsidRDefault="00500B52" w:rsidP="00500B52">
      <w:r>
        <w:rPr>
          <w:rFonts w:hint="eastAsia"/>
        </w:rPr>
        <w:t>역동적으로</w:t>
      </w:r>
      <w:r>
        <w:rPr>
          <w:rFonts w:hint="eastAsia"/>
        </w:rPr>
        <w:t xml:space="preserve"> </w:t>
      </w:r>
      <w:r>
        <w:rPr>
          <w:rFonts w:hint="eastAsia"/>
        </w:rPr>
        <w:t>생각하는</w:t>
      </w:r>
      <w:r>
        <w:rPr>
          <w:rFonts w:hint="eastAsia"/>
        </w:rPr>
        <w:t xml:space="preserve"> </w:t>
      </w:r>
      <w:r>
        <w:rPr>
          <w:rFonts w:hint="eastAsia"/>
        </w:rPr>
        <w:t>모습을</w:t>
      </w:r>
      <w:r>
        <w:rPr>
          <w:rFonts w:hint="eastAsia"/>
        </w:rPr>
        <w:t xml:space="preserve"> </w:t>
      </w:r>
      <w:r>
        <w:rPr>
          <w:rFonts w:hint="eastAsia"/>
        </w:rPr>
        <w:t>표현하였습니다</w:t>
      </w:r>
      <w:r>
        <w:rPr>
          <w:rFonts w:hint="eastAsia"/>
        </w:rPr>
        <w:t xml:space="preserve">. </w:t>
      </w:r>
    </w:p>
    <w:p w:rsidR="00500B52" w:rsidRDefault="00500B52" w:rsidP="00500B52">
      <w:r>
        <w:rPr>
          <w:rFonts w:hint="eastAsia"/>
        </w:rPr>
        <w:t>ES</w:t>
      </w:r>
      <w:r>
        <w:rPr>
          <w:rFonts w:hint="eastAsia"/>
        </w:rPr>
        <w:t>와</w:t>
      </w:r>
      <w:r>
        <w:rPr>
          <w:rFonts w:hint="eastAsia"/>
        </w:rPr>
        <w:t xml:space="preserve"> AI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융합을</w:t>
      </w:r>
      <w:r>
        <w:rPr>
          <w:rFonts w:hint="eastAsia"/>
        </w:rPr>
        <w:t xml:space="preserve"> </w:t>
      </w:r>
      <w:r>
        <w:rPr>
          <w:rFonts w:hint="eastAsia"/>
        </w:rPr>
        <w:t>생각하는</w:t>
      </w:r>
      <w:r>
        <w:rPr>
          <w:rFonts w:hint="eastAsia"/>
        </w:rPr>
        <w:t xml:space="preserve"> '</w:t>
      </w:r>
      <w:r>
        <w:rPr>
          <w:rFonts w:hint="eastAsia"/>
        </w:rPr>
        <w:t>저</w:t>
      </w:r>
      <w:r>
        <w:rPr>
          <w:rFonts w:hint="eastAsia"/>
        </w:rPr>
        <w:t xml:space="preserve">' 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모습을</w:t>
      </w:r>
      <w:r>
        <w:rPr>
          <w:rFonts w:hint="eastAsia"/>
        </w:rPr>
        <w:t xml:space="preserve"> </w:t>
      </w:r>
      <w:r>
        <w:rPr>
          <w:rFonts w:hint="eastAsia"/>
        </w:rPr>
        <w:t>작품을</w:t>
      </w:r>
      <w:r>
        <w:rPr>
          <w:rFonts w:hint="eastAsia"/>
        </w:rPr>
        <w:t xml:space="preserve"> </w:t>
      </w:r>
      <w:r>
        <w:rPr>
          <w:rFonts w:hint="eastAsia"/>
        </w:rPr>
        <w:t>표현하였습니다</w:t>
      </w:r>
      <w:r>
        <w:rPr>
          <w:rFonts w:hint="eastAsia"/>
        </w:rPr>
        <w:t>.</w:t>
      </w:r>
    </w:p>
    <w:p w:rsidR="00500B52" w:rsidRDefault="00500B52" w:rsidP="00500B52"/>
    <w:p w:rsidR="00500B52" w:rsidRDefault="00500B52" w:rsidP="00500B52"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커서로</w:t>
      </w:r>
      <w:r>
        <w:rPr>
          <w:rFonts w:hint="eastAsia"/>
        </w:rPr>
        <w:t xml:space="preserve"> </w:t>
      </w:r>
      <w:r>
        <w:rPr>
          <w:rFonts w:hint="eastAsia"/>
        </w:rPr>
        <w:t>사용한</w:t>
      </w:r>
      <w:r>
        <w:rPr>
          <w:rFonts w:hint="eastAsia"/>
        </w:rPr>
        <w:t xml:space="preserve"> 2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패턴</w:t>
      </w:r>
      <w:r>
        <w:rPr>
          <w:rFonts w:hint="eastAsia"/>
        </w:rPr>
        <w:t>:</w:t>
      </w:r>
    </w:p>
    <w:p w:rsidR="00500B52" w:rsidRDefault="00500B52" w:rsidP="00500B52">
      <w:r>
        <w:rPr>
          <w:rFonts w:hint="eastAsia"/>
        </w:rPr>
        <w:t xml:space="preserve">1.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커서의</w:t>
      </w:r>
      <w:r>
        <w:rPr>
          <w:rFonts w:hint="eastAsia"/>
        </w:rPr>
        <w:t xml:space="preserve"> </w:t>
      </w:r>
      <w:r>
        <w:rPr>
          <w:rFonts w:hint="eastAsia"/>
        </w:rPr>
        <w:t>색</w:t>
      </w:r>
      <w:r>
        <w:rPr>
          <w:rFonts w:hint="eastAsia"/>
        </w:rPr>
        <w:t xml:space="preserve"> </w:t>
      </w:r>
      <w:r>
        <w:rPr>
          <w:rFonts w:hint="eastAsia"/>
        </w:rPr>
        <w:t>변화</w:t>
      </w:r>
      <w:r>
        <w:rPr>
          <w:rFonts w:hint="eastAsia"/>
        </w:rPr>
        <w:t>(</w:t>
      </w:r>
      <w:r>
        <w:rPr>
          <w:rFonts w:hint="eastAsia"/>
        </w:rPr>
        <w:t>빨강</w:t>
      </w:r>
      <w:r>
        <w:rPr>
          <w:rFonts w:hint="eastAsia"/>
        </w:rPr>
        <w:t xml:space="preserve">, </w:t>
      </w:r>
      <w:r>
        <w:rPr>
          <w:rFonts w:hint="eastAsia"/>
        </w:rPr>
        <w:t>파랑</w:t>
      </w:r>
      <w:r>
        <w:rPr>
          <w:rFonts w:hint="eastAsia"/>
        </w:rPr>
        <w:t xml:space="preserve">, </w:t>
      </w:r>
      <w:r>
        <w:rPr>
          <w:rFonts w:hint="eastAsia"/>
        </w:rPr>
        <w:t>주황</w:t>
      </w:r>
      <w:r>
        <w:rPr>
          <w:rFonts w:hint="eastAsia"/>
        </w:rPr>
        <w:t xml:space="preserve">, </w:t>
      </w:r>
      <w:r>
        <w:rPr>
          <w:rFonts w:hint="eastAsia"/>
        </w:rPr>
        <w:t>흰색</w:t>
      </w:r>
      <w:r>
        <w:rPr>
          <w:rFonts w:hint="eastAsia"/>
        </w:rPr>
        <w:t>)</w:t>
      </w:r>
    </w:p>
    <w:p w:rsidR="00500B52" w:rsidRDefault="00500B52" w:rsidP="00500B52">
      <w:r>
        <w:rPr>
          <w:rFonts w:hint="eastAsia"/>
        </w:rPr>
        <w:lastRenderedPageBreak/>
        <w:t xml:space="preserve">2.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모양의</w:t>
      </w:r>
      <w:r>
        <w:rPr>
          <w:rFonts w:hint="eastAsia"/>
        </w:rPr>
        <w:t xml:space="preserve"> </w:t>
      </w:r>
      <w:r>
        <w:rPr>
          <w:rFonts w:hint="eastAsia"/>
        </w:rPr>
        <w:t>변화</w:t>
      </w:r>
      <w:r>
        <w:rPr>
          <w:rFonts w:hint="eastAsia"/>
        </w:rPr>
        <w:t>(</w:t>
      </w:r>
      <w:r>
        <w:rPr>
          <w:rFonts w:hint="eastAsia"/>
        </w:rPr>
        <w:t>원</w:t>
      </w:r>
      <w:r>
        <w:rPr>
          <w:rFonts w:hint="eastAsia"/>
        </w:rPr>
        <w:t xml:space="preserve">, </w:t>
      </w:r>
      <w:r>
        <w:rPr>
          <w:rFonts w:hint="eastAsia"/>
        </w:rPr>
        <w:t>삼각형을</w:t>
      </w:r>
      <w:r>
        <w:rPr>
          <w:rFonts w:hint="eastAsia"/>
        </w:rPr>
        <w:t xml:space="preserve"> </w:t>
      </w:r>
      <w:r>
        <w:rPr>
          <w:rFonts w:hint="eastAsia"/>
        </w:rPr>
        <w:t>포함한</w:t>
      </w:r>
      <w:r>
        <w:rPr>
          <w:rFonts w:hint="eastAsia"/>
        </w:rPr>
        <w:t xml:space="preserve"> </w:t>
      </w:r>
      <w:r>
        <w:rPr>
          <w:rFonts w:hint="eastAsia"/>
        </w:rPr>
        <w:t>원</w:t>
      </w:r>
      <w:r>
        <w:rPr>
          <w:rFonts w:hint="eastAsia"/>
        </w:rPr>
        <w:t>)</w:t>
      </w:r>
    </w:p>
    <w:p w:rsidR="00500B52" w:rsidRDefault="00500B52" w:rsidP="00500B52"/>
    <w:p w:rsidR="00500B52" w:rsidRDefault="00500B52" w:rsidP="00500B52"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 4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변화</w:t>
      </w:r>
      <w:r>
        <w:rPr>
          <w:rFonts w:hint="eastAsia"/>
        </w:rPr>
        <w:t>:</w:t>
      </w:r>
    </w:p>
    <w:p w:rsidR="00500B52" w:rsidRDefault="00500B52" w:rsidP="00500B52"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변화</w:t>
      </w:r>
      <w:r>
        <w:rPr>
          <w:rFonts w:hint="eastAsia"/>
        </w:rPr>
        <w:t xml:space="preserve"> : </w:t>
      </w:r>
      <w:r>
        <w:rPr>
          <w:rFonts w:hint="eastAsia"/>
        </w:rPr>
        <w:t>옆모습</w:t>
      </w:r>
      <w:r>
        <w:rPr>
          <w:rFonts w:hint="eastAsia"/>
        </w:rPr>
        <w:t xml:space="preserve"> </w:t>
      </w:r>
      <w:r>
        <w:rPr>
          <w:rFonts w:hint="eastAsia"/>
        </w:rPr>
        <w:t>아이콘의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색변화</w:t>
      </w:r>
      <w:proofErr w:type="spellEnd"/>
      <w:r>
        <w:rPr>
          <w:rFonts w:hint="eastAsia"/>
        </w:rPr>
        <w:t>(255*255*255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색</w:t>
      </w:r>
      <w:r>
        <w:rPr>
          <w:rFonts w:hint="eastAsia"/>
        </w:rPr>
        <w:t xml:space="preserve">), </w:t>
      </w:r>
    </w:p>
    <w:p w:rsidR="00500B52" w:rsidRDefault="00500B52" w:rsidP="00500B52"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클릭한</w:t>
      </w:r>
      <w:r>
        <w:rPr>
          <w:rFonts w:hint="eastAsia"/>
        </w:rPr>
        <w:t xml:space="preserve"> </w:t>
      </w:r>
      <w:r>
        <w:rPr>
          <w:rFonts w:hint="eastAsia"/>
        </w:rPr>
        <w:t>좌표와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클릭한</w:t>
      </w:r>
      <w:r>
        <w:rPr>
          <w:rFonts w:hint="eastAsia"/>
        </w:rPr>
        <w:t xml:space="preserve"> </w:t>
      </w:r>
      <w:r>
        <w:rPr>
          <w:rFonts w:hint="eastAsia"/>
        </w:rPr>
        <w:t>좌표를</w:t>
      </w:r>
      <w:r>
        <w:rPr>
          <w:rFonts w:hint="eastAsia"/>
        </w:rPr>
        <w:t xml:space="preserve"> </w:t>
      </w:r>
      <w:r>
        <w:rPr>
          <w:rFonts w:hint="eastAsia"/>
        </w:rPr>
        <w:t>잇는</w:t>
      </w:r>
      <w:r>
        <w:rPr>
          <w:rFonts w:hint="eastAsia"/>
        </w:rPr>
        <w:t xml:space="preserve"> </w:t>
      </w:r>
      <w:r>
        <w:rPr>
          <w:rFonts w:hint="eastAsia"/>
        </w:rPr>
        <w:t>선분</w:t>
      </w:r>
      <w:r>
        <w:rPr>
          <w:rFonts w:hint="eastAsia"/>
        </w:rPr>
        <w:t>,</w:t>
      </w:r>
    </w:p>
    <w:p w:rsidR="00500B52" w:rsidRDefault="00500B52" w:rsidP="00500B52">
      <w:r>
        <w:rPr>
          <w:rFonts w:hint="eastAsia"/>
        </w:rPr>
        <w:t>x</w:t>
      </w:r>
      <w:r>
        <w:rPr>
          <w:rFonts w:hint="eastAsia"/>
        </w:rPr>
        <w:t>좌표에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커서의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 </w:t>
      </w:r>
      <w:r>
        <w:rPr>
          <w:rFonts w:hint="eastAsia"/>
        </w:rPr>
        <w:t>변화</w:t>
      </w:r>
      <w:r>
        <w:rPr>
          <w:rFonts w:hint="eastAsia"/>
        </w:rPr>
        <w:t xml:space="preserve">, </w:t>
      </w:r>
    </w:p>
    <w:p w:rsidR="00500B52" w:rsidRDefault="00500B52" w:rsidP="00500B52">
      <w:proofErr w:type="spellStart"/>
      <w:r>
        <w:rPr>
          <w:rFonts w:hint="eastAsia"/>
        </w:rPr>
        <w:t>그림위의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도형들의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위치변화</w:t>
      </w:r>
      <w:proofErr w:type="spellEnd"/>
      <w:r>
        <w:rPr>
          <w:rFonts w:hint="eastAsia"/>
        </w:rPr>
        <w:t>(</w:t>
      </w:r>
      <w:r>
        <w:rPr>
          <w:rFonts w:hint="eastAsia"/>
        </w:rPr>
        <w:t>흔들리는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  <w:r>
        <w:rPr>
          <w:rFonts w:hint="eastAsia"/>
        </w:rPr>
        <w:t>)</w:t>
      </w:r>
    </w:p>
    <w:p w:rsidR="00500B52" w:rsidRDefault="00500B52" w:rsidP="00500B52">
      <w:r>
        <w:t>*/</w:t>
      </w:r>
    </w:p>
    <w:p w:rsidR="00500B52" w:rsidRDefault="00500B52" w:rsidP="00500B52"/>
    <w:p w:rsidR="00500B52" w:rsidRDefault="00500B52" w:rsidP="00500B52"/>
    <w:p w:rsidR="00500B52" w:rsidRDefault="00500B52" w:rsidP="00500B52">
      <w:r>
        <w:t xml:space="preserve">let </w:t>
      </w:r>
      <w:proofErr w:type="spellStart"/>
      <w:r>
        <w:t>nodeX</w:t>
      </w:r>
      <w:proofErr w:type="spellEnd"/>
      <w:r>
        <w:t xml:space="preserve"> = [];</w:t>
      </w:r>
    </w:p>
    <w:p w:rsidR="00500B52" w:rsidRDefault="00500B52" w:rsidP="00500B52">
      <w:r>
        <w:t xml:space="preserve">let </w:t>
      </w:r>
      <w:proofErr w:type="spellStart"/>
      <w:r>
        <w:t>nodeY</w:t>
      </w:r>
      <w:proofErr w:type="spellEnd"/>
      <w:r>
        <w:t xml:space="preserve"> = [];</w:t>
      </w:r>
    </w:p>
    <w:p w:rsidR="00500B52" w:rsidRDefault="00500B52" w:rsidP="00500B52">
      <w:r>
        <w:t>let length = 0;</w:t>
      </w:r>
    </w:p>
    <w:p w:rsidR="00500B52" w:rsidRDefault="00500B52" w:rsidP="00500B52">
      <w:r>
        <w:t xml:space="preserve">let </w:t>
      </w:r>
      <w:proofErr w:type="spellStart"/>
      <w:r>
        <w:t>color_r</w:t>
      </w:r>
      <w:proofErr w:type="spellEnd"/>
      <w:r>
        <w:t xml:space="preserve"> = 255;</w:t>
      </w:r>
    </w:p>
    <w:p w:rsidR="00500B52" w:rsidRDefault="00500B52" w:rsidP="00500B52">
      <w:r>
        <w:t xml:space="preserve">let </w:t>
      </w:r>
      <w:proofErr w:type="spellStart"/>
      <w:r>
        <w:t>color_g</w:t>
      </w:r>
      <w:proofErr w:type="spellEnd"/>
      <w:r>
        <w:t xml:space="preserve"> = 255;</w:t>
      </w:r>
    </w:p>
    <w:p w:rsidR="00500B52" w:rsidRDefault="00500B52" w:rsidP="00500B52">
      <w:r>
        <w:t xml:space="preserve">let </w:t>
      </w:r>
      <w:proofErr w:type="spellStart"/>
      <w:r>
        <w:t>color_b</w:t>
      </w:r>
      <w:proofErr w:type="spellEnd"/>
      <w:r>
        <w:t xml:space="preserve"> = 255;</w:t>
      </w:r>
    </w:p>
    <w:p w:rsidR="00500B52" w:rsidRDefault="00500B52" w:rsidP="00500B52"/>
    <w:p w:rsidR="00500B52" w:rsidRDefault="00500B52" w:rsidP="00500B52">
      <w:r>
        <w:t xml:space="preserve">let </w:t>
      </w:r>
      <w:proofErr w:type="spellStart"/>
      <w:r>
        <w:t>w_width</w:t>
      </w:r>
      <w:proofErr w:type="spellEnd"/>
      <w:r>
        <w:t xml:space="preserve"> = 614</w:t>
      </w:r>
    </w:p>
    <w:p w:rsidR="00500B52" w:rsidRDefault="00500B52" w:rsidP="00500B52">
      <w:r>
        <w:t xml:space="preserve">let </w:t>
      </w:r>
      <w:proofErr w:type="spellStart"/>
      <w:r>
        <w:t>w_height</w:t>
      </w:r>
      <w:proofErr w:type="spellEnd"/>
      <w:r>
        <w:t xml:space="preserve"> = 380</w:t>
      </w:r>
    </w:p>
    <w:p w:rsidR="00500B52" w:rsidRDefault="00500B52" w:rsidP="00500B52"/>
    <w:p w:rsidR="00500B52" w:rsidRDefault="00500B52" w:rsidP="00500B52">
      <w:r>
        <w:t>function setup() {</w:t>
      </w:r>
    </w:p>
    <w:p w:rsidR="00500B52" w:rsidRDefault="00500B52" w:rsidP="00500B52">
      <w:r>
        <w:t xml:space="preserve">  </w:t>
      </w:r>
      <w:proofErr w:type="spellStart"/>
      <w:r>
        <w:t>createCanvas</w:t>
      </w:r>
      <w:proofErr w:type="spellEnd"/>
      <w:r>
        <w:t>(</w:t>
      </w:r>
      <w:proofErr w:type="spellStart"/>
      <w:r>
        <w:t>w_width</w:t>
      </w:r>
      <w:proofErr w:type="spellEnd"/>
      <w:r>
        <w:t xml:space="preserve">, </w:t>
      </w:r>
      <w:proofErr w:type="spellStart"/>
      <w:r>
        <w:t>w_height</w:t>
      </w:r>
      <w:proofErr w:type="spellEnd"/>
      <w:r>
        <w:t>);</w:t>
      </w:r>
    </w:p>
    <w:p w:rsidR="00500B52" w:rsidRDefault="00500B52" w:rsidP="00500B52">
      <w:r>
        <w:rPr>
          <w:rFonts w:hint="eastAsia"/>
        </w:rPr>
        <w:t xml:space="preserve">  //</w:t>
      </w:r>
      <w:proofErr w:type="spellStart"/>
      <w:r>
        <w:rPr>
          <w:rFonts w:hint="eastAsia"/>
        </w:rPr>
        <w:t>검은배경을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칠합니다</w:t>
      </w:r>
      <w:r>
        <w:rPr>
          <w:rFonts w:hint="eastAsia"/>
        </w:rPr>
        <w:t>.</w:t>
      </w:r>
    </w:p>
    <w:p w:rsidR="00500B52" w:rsidRDefault="00500B52" w:rsidP="00500B52">
      <w:r>
        <w:t xml:space="preserve">  background(255);</w:t>
      </w:r>
    </w:p>
    <w:p w:rsidR="00500B52" w:rsidRDefault="00500B52" w:rsidP="00500B52">
      <w:r>
        <w:t>}</w:t>
      </w:r>
    </w:p>
    <w:p w:rsidR="00500B52" w:rsidRDefault="00500B52" w:rsidP="00500B52"/>
    <w:p w:rsidR="00500B52" w:rsidRDefault="00500B52" w:rsidP="00500B52">
      <w:r>
        <w:t>function draw() {</w:t>
      </w:r>
    </w:p>
    <w:p w:rsidR="00500B52" w:rsidRDefault="00500B52" w:rsidP="00500B52">
      <w:r>
        <w:t xml:space="preserve">  </w:t>
      </w:r>
      <w:proofErr w:type="spellStart"/>
      <w:r>
        <w:t>noStroke</w:t>
      </w:r>
      <w:proofErr w:type="spellEnd"/>
      <w:r>
        <w:t>();</w:t>
      </w:r>
    </w:p>
    <w:p w:rsidR="00500B52" w:rsidRDefault="00500B52" w:rsidP="00500B52">
      <w:r>
        <w:t xml:space="preserve">  d=</w:t>
      </w:r>
      <w:proofErr w:type="spellStart"/>
      <w:r>
        <w:t>dist</w:t>
      </w:r>
      <w:proofErr w:type="spellEnd"/>
      <w:r>
        <w:t>(</w:t>
      </w:r>
      <w:proofErr w:type="spellStart"/>
      <w:r>
        <w:t>mouseX,mouseY,w_width</w:t>
      </w:r>
      <w:proofErr w:type="spellEnd"/>
      <w:r>
        <w:t>/2,w_height/2)</w:t>
      </w:r>
    </w:p>
    <w:p w:rsidR="00500B52" w:rsidRDefault="00500B52" w:rsidP="00500B52">
      <w:r>
        <w:t xml:space="preserve">  cursor('grab');</w:t>
      </w:r>
    </w:p>
    <w:p w:rsidR="00500B52" w:rsidRDefault="00500B52" w:rsidP="00500B52">
      <w:r>
        <w:t xml:space="preserve">  //print(d)</w:t>
      </w:r>
    </w:p>
    <w:p w:rsidR="00500B52" w:rsidRDefault="00500B52" w:rsidP="00500B52">
      <w:r>
        <w:lastRenderedPageBreak/>
        <w:tab/>
      </w:r>
      <w:proofErr w:type="spellStart"/>
      <w:r>
        <w:t>drawHead</w:t>
      </w:r>
      <w:proofErr w:type="spellEnd"/>
      <w:r>
        <w:t>(</w:t>
      </w:r>
      <w:proofErr w:type="spellStart"/>
      <w:r>
        <w:t>color_r,color_g,color_b</w:t>
      </w:r>
      <w:proofErr w:type="spellEnd"/>
      <w:r>
        <w:t>);</w:t>
      </w:r>
    </w:p>
    <w:p w:rsidR="00500B52" w:rsidRDefault="00500B52" w:rsidP="00500B52">
      <w:r>
        <w:t xml:space="preserve">  if (</w:t>
      </w:r>
      <w:proofErr w:type="spellStart"/>
      <w:r>
        <w:t>mouseIsPressed</w:t>
      </w:r>
      <w:proofErr w:type="spellEnd"/>
      <w:r>
        <w:t>){</w:t>
      </w:r>
    </w:p>
    <w:p w:rsidR="00500B52" w:rsidRDefault="00500B52" w:rsidP="00500B52">
      <w:r>
        <w:t xml:space="preserve">    </w:t>
      </w:r>
      <w:proofErr w:type="spellStart"/>
      <w:r>
        <w:t>color_r</w:t>
      </w:r>
      <w:proofErr w:type="spellEnd"/>
      <w:r>
        <w:t>=random(255);</w:t>
      </w:r>
    </w:p>
    <w:p w:rsidR="00500B52" w:rsidRDefault="00500B52" w:rsidP="00500B52">
      <w:r>
        <w:t xml:space="preserve">    </w:t>
      </w:r>
      <w:proofErr w:type="spellStart"/>
      <w:r>
        <w:t>color_g</w:t>
      </w:r>
      <w:proofErr w:type="spellEnd"/>
      <w:r>
        <w:t>=random(255);</w:t>
      </w:r>
    </w:p>
    <w:p w:rsidR="00500B52" w:rsidRDefault="00500B52" w:rsidP="00500B52">
      <w:r>
        <w:t xml:space="preserve">    </w:t>
      </w:r>
      <w:proofErr w:type="spellStart"/>
      <w:r>
        <w:t>color_b</w:t>
      </w:r>
      <w:proofErr w:type="spellEnd"/>
      <w:r>
        <w:t>=random(255);</w:t>
      </w:r>
    </w:p>
    <w:p w:rsidR="00500B52" w:rsidRDefault="00500B52" w:rsidP="00500B52">
      <w:r>
        <w:t xml:space="preserve">    </w:t>
      </w:r>
      <w:proofErr w:type="spellStart"/>
      <w:r>
        <w:t>tx</w:t>
      </w:r>
      <w:proofErr w:type="spellEnd"/>
      <w:r>
        <w:t>=</w:t>
      </w:r>
      <w:proofErr w:type="spellStart"/>
      <w:r>
        <w:t>mouseX,ty</w:t>
      </w:r>
      <w:proofErr w:type="spellEnd"/>
      <w:r>
        <w:t>=</w:t>
      </w:r>
      <w:proofErr w:type="spellStart"/>
      <w:r>
        <w:t>mouseY</w:t>
      </w:r>
      <w:proofErr w:type="spellEnd"/>
    </w:p>
    <w:p w:rsidR="00500B52" w:rsidRDefault="00500B52" w:rsidP="00500B52">
      <w:r>
        <w:t xml:space="preserve">    </w:t>
      </w:r>
      <w:proofErr w:type="spellStart"/>
      <w:r>
        <w:t>tx_ratio</w:t>
      </w:r>
      <w:proofErr w:type="spellEnd"/>
      <w:r>
        <w:t>=(</w:t>
      </w:r>
      <w:proofErr w:type="spellStart"/>
      <w:r>
        <w:t>tx</w:t>
      </w:r>
      <w:proofErr w:type="spellEnd"/>
      <w:r>
        <w:t>/</w:t>
      </w:r>
      <w:proofErr w:type="spellStart"/>
      <w:r>
        <w:t>w_width</w:t>
      </w:r>
      <w:proofErr w:type="spellEnd"/>
      <w:r>
        <w:t>)*100</w:t>
      </w:r>
    </w:p>
    <w:p w:rsidR="00500B52" w:rsidRDefault="00500B52" w:rsidP="00500B52">
      <w:r>
        <w:t xml:space="preserve">    </w:t>
      </w:r>
      <w:proofErr w:type="spellStart"/>
      <w:r>
        <w:t>ty_ratio</w:t>
      </w:r>
      <w:proofErr w:type="spellEnd"/>
      <w:r>
        <w:t>=(ty/</w:t>
      </w:r>
      <w:proofErr w:type="spellStart"/>
      <w:r>
        <w:t>w_height</w:t>
      </w:r>
      <w:proofErr w:type="spellEnd"/>
      <w:r>
        <w:t>)*100</w:t>
      </w:r>
    </w:p>
    <w:p w:rsidR="00500B52" w:rsidRDefault="00500B52" w:rsidP="00500B52">
      <w:r>
        <w:t xml:space="preserve">    check = </w:t>
      </w:r>
      <w:proofErr w:type="spellStart"/>
      <w:r>
        <w:t>parseInt</w:t>
      </w:r>
      <w:proofErr w:type="spellEnd"/>
      <w:r>
        <w:t>(</w:t>
      </w:r>
      <w:proofErr w:type="spellStart"/>
      <w:r>
        <w:t>tx</w:t>
      </w:r>
      <w:proofErr w:type="spellEnd"/>
      <w:r>
        <w:t>)</w:t>
      </w:r>
    </w:p>
    <w:p w:rsidR="00500B52" w:rsidRDefault="00500B52" w:rsidP="00500B52">
      <w:r>
        <w:t xml:space="preserve">    //print(check)</w:t>
      </w:r>
    </w:p>
    <w:p w:rsidR="00500B52" w:rsidRDefault="00500B52" w:rsidP="00500B52">
      <w:r>
        <w:t xml:space="preserve">    </w:t>
      </w:r>
    </w:p>
    <w:p w:rsidR="00500B52" w:rsidRDefault="00500B52" w:rsidP="00500B52">
      <w:r>
        <w:t xml:space="preserve">    if(check%2==0){</w:t>
      </w:r>
    </w:p>
    <w:p w:rsidR="00500B52" w:rsidRDefault="00500B52" w:rsidP="00500B52">
      <w:r>
        <w:t xml:space="preserve">      </w:t>
      </w:r>
      <w:r>
        <w:tab/>
        <w:t>fill(204, 0, 0);</w:t>
      </w:r>
    </w:p>
    <w:p w:rsidR="00500B52" w:rsidRDefault="00500B52" w:rsidP="00500B52">
      <w:r>
        <w:t xml:space="preserve">  </w:t>
      </w:r>
      <w:r>
        <w:tab/>
        <w:t>}</w:t>
      </w:r>
    </w:p>
    <w:p w:rsidR="00500B52" w:rsidRDefault="00500B52" w:rsidP="00500B52">
      <w:r>
        <w:t xml:space="preserve">    else if(check%3==0){</w:t>
      </w:r>
    </w:p>
    <w:p w:rsidR="00500B52" w:rsidRDefault="00500B52" w:rsidP="00500B52">
      <w:r>
        <w:t xml:space="preserve">      fill(0, 51, 153);</w:t>
      </w:r>
    </w:p>
    <w:p w:rsidR="00500B52" w:rsidRDefault="00500B52" w:rsidP="00500B52">
      <w:r>
        <w:t xml:space="preserve">    }</w:t>
      </w:r>
    </w:p>
    <w:p w:rsidR="00500B52" w:rsidRDefault="00500B52" w:rsidP="00500B52">
      <w:r>
        <w:t xml:space="preserve">    else if(check%5==0){</w:t>
      </w:r>
    </w:p>
    <w:p w:rsidR="00500B52" w:rsidRDefault="00500B52" w:rsidP="00500B52">
      <w:r>
        <w:t xml:space="preserve">      fill(255, 153, 0);</w:t>
      </w:r>
    </w:p>
    <w:p w:rsidR="00500B52" w:rsidRDefault="00500B52" w:rsidP="00500B52">
      <w:r>
        <w:t xml:space="preserve">    }</w:t>
      </w:r>
    </w:p>
    <w:p w:rsidR="00500B52" w:rsidRDefault="00500B52" w:rsidP="00500B52">
      <w:r>
        <w:t xml:space="preserve">    else {</w:t>
      </w:r>
    </w:p>
    <w:p w:rsidR="00500B52" w:rsidRDefault="00500B52" w:rsidP="00500B52">
      <w:r>
        <w:t xml:space="preserve">      fill(255, 255, 255);</w:t>
      </w:r>
    </w:p>
    <w:p w:rsidR="00500B52" w:rsidRDefault="00500B52" w:rsidP="00500B52">
      <w:r>
        <w:t xml:space="preserve">    }</w:t>
      </w:r>
    </w:p>
    <w:p w:rsidR="00500B52" w:rsidRDefault="00500B52" w:rsidP="00500B52">
      <w:r>
        <w:t xml:space="preserve">    stroke(50);</w:t>
      </w:r>
    </w:p>
    <w:p w:rsidR="00500B52" w:rsidRDefault="00500B52" w:rsidP="00500B52">
      <w:r>
        <w:t xml:space="preserve">    </w:t>
      </w:r>
    </w:p>
    <w:p w:rsidR="00500B52" w:rsidRDefault="00500B52" w:rsidP="00500B52">
      <w:r>
        <w:t xml:space="preserve">    </w:t>
      </w:r>
      <w:proofErr w:type="spellStart"/>
      <w:r>
        <w:t>strokeWeight</w:t>
      </w:r>
      <w:proofErr w:type="spellEnd"/>
      <w:r>
        <w:t>(3);</w:t>
      </w:r>
    </w:p>
    <w:p w:rsidR="00500B52" w:rsidRDefault="00500B52" w:rsidP="00500B52">
      <w:r>
        <w:t xml:space="preserve">  </w:t>
      </w:r>
      <w:r>
        <w:tab/>
        <w:t>line(</w:t>
      </w:r>
      <w:proofErr w:type="spellStart"/>
      <w:r>
        <w:t>nodeX</w:t>
      </w:r>
      <w:proofErr w:type="spellEnd"/>
      <w:r>
        <w:t>[length-1],</w:t>
      </w:r>
      <w:proofErr w:type="spellStart"/>
      <w:r>
        <w:t>nodeY</w:t>
      </w:r>
      <w:proofErr w:type="spellEnd"/>
      <w:r>
        <w:t>[length-1],</w:t>
      </w:r>
      <w:proofErr w:type="spellStart"/>
      <w:r>
        <w:t>mouseX,mouseY</w:t>
      </w:r>
      <w:proofErr w:type="spellEnd"/>
      <w:r>
        <w:t>);</w:t>
      </w:r>
    </w:p>
    <w:p w:rsidR="00500B52" w:rsidRDefault="00500B52" w:rsidP="00500B52">
      <w:r>
        <w:t xml:space="preserve">    length+=1;</w:t>
      </w:r>
    </w:p>
    <w:p w:rsidR="00500B52" w:rsidRDefault="00500B52" w:rsidP="00500B52">
      <w:r>
        <w:t xml:space="preserve">    </w:t>
      </w:r>
      <w:proofErr w:type="spellStart"/>
      <w:r>
        <w:t>noStroke</w:t>
      </w:r>
      <w:proofErr w:type="spellEnd"/>
      <w:r>
        <w:t>()</w:t>
      </w:r>
    </w:p>
    <w:p w:rsidR="00500B52" w:rsidRDefault="00500B52" w:rsidP="00500B52">
      <w:r>
        <w:t xml:space="preserve">    append(</w:t>
      </w:r>
      <w:proofErr w:type="spellStart"/>
      <w:r>
        <w:t>nodeX</w:t>
      </w:r>
      <w:proofErr w:type="spellEnd"/>
      <w:r>
        <w:t xml:space="preserve">, </w:t>
      </w:r>
      <w:proofErr w:type="spellStart"/>
      <w:r>
        <w:t>mouseX</w:t>
      </w:r>
      <w:proofErr w:type="spellEnd"/>
      <w:r>
        <w:t>);</w:t>
      </w:r>
    </w:p>
    <w:p w:rsidR="00500B52" w:rsidRDefault="00500B52" w:rsidP="00500B52">
      <w:r>
        <w:t xml:space="preserve">    append(</w:t>
      </w:r>
      <w:proofErr w:type="spellStart"/>
      <w:r>
        <w:t>nodeY</w:t>
      </w:r>
      <w:proofErr w:type="spellEnd"/>
      <w:r>
        <w:t xml:space="preserve">, </w:t>
      </w:r>
      <w:proofErr w:type="spellStart"/>
      <w:r>
        <w:t>mouseY</w:t>
      </w:r>
      <w:proofErr w:type="spellEnd"/>
      <w:r>
        <w:t>);</w:t>
      </w:r>
    </w:p>
    <w:p w:rsidR="00500B52" w:rsidRDefault="00500B52" w:rsidP="00500B52">
      <w:r>
        <w:t xml:space="preserve">    print(</w:t>
      </w:r>
      <w:proofErr w:type="spellStart"/>
      <w:r>
        <w:t>tx_ratio</w:t>
      </w:r>
      <w:proofErr w:type="spellEnd"/>
      <w:r>
        <w:t>);</w:t>
      </w:r>
    </w:p>
    <w:p w:rsidR="00500B52" w:rsidRDefault="00500B52" w:rsidP="00500B52">
      <w:r>
        <w:t xml:space="preserve">    </w:t>
      </w:r>
      <w:proofErr w:type="spellStart"/>
      <w:r>
        <w:t>traingle_size</w:t>
      </w:r>
      <w:proofErr w:type="spellEnd"/>
      <w:r>
        <w:t>=(100-tx_ratio)*0.1</w:t>
      </w:r>
    </w:p>
    <w:p w:rsidR="00500B52" w:rsidRDefault="00500B52" w:rsidP="00500B52">
      <w:r>
        <w:lastRenderedPageBreak/>
        <w:t xml:space="preserve">    ellipse(</w:t>
      </w:r>
      <w:proofErr w:type="spellStart"/>
      <w:r>
        <w:t>mouseX,mouseY</w:t>
      </w:r>
      <w:proofErr w:type="spellEnd"/>
      <w:r>
        <w:t>,(100-tx_ratio)*0.39,(100-tx_ratio)*0.39);</w:t>
      </w:r>
    </w:p>
    <w:p w:rsidR="00500B52" w:rsidRDefault="00500B52" w:rsidP="00500B52">
      <w:r>
        <w:t xml:space="preserve">    if (mouseX%2==0){</w:t>
      </w:r>
    </w:p>
    <w:p w:rsidR="00500B52" w:rsidRDefault="00500B52" w:rsidP="00500B52">
      <w:r>
        <w:t xml:space="preserve">    fill(0,0,0);</w:t>
      </w:r>
    </w:p>
    <w:p w:rsidR="00500B52" w:rsidRDefault="00500B52" w:rsidP="00500B52">
      <w:r>
        <w:t xml:space="preserve">    triangle(</w:t>
      </w:r>
      <w:proofErr w:type="spellStart"/>
      <w:r>
        <w:t>mouseX-traingle_size</w:t>
      </w:r>
      <w:proofErr w:type="spellEnd"/>
      <w:r>
        <w:t xml:space="preserve">, </w:t>
      </w:r>
      <w:proofErr w:type="spellStart"/>
      <w:r>
        <w:t>mouseY+traingle_size</w:t>
      </w:r>
      <w:proofErr w:type="spellEnd"/>
      <w:r>
        <w:t xml:space="preserve">, </w:t>
      </w:r>
      <w:proofErr w:type="spellStart"/>
      <w:r>
        <w:t>mouseX+traingle_size</w:t>
      </w:r>
      <w:proofErr w:type="spellEnd"/>
      <w:r>
        <w:t xml:space="preserve">, </w:t>
      </w:r>
      <w:proofErr w:type="spellStart"/>
      <w:r>
        <w:t>mouseY+traingle_size</w:t>
      </w:r>
      <w:proofErr w:type="spellEnd"/>
      <w:r>
        <w:t xml:space="preserve">, </w:t>
      </w:r>
      <w:proofErr w:type="spellStart"/>
      <w:r>
        <w:t>mouseX</w:t>
      </w:r>
      <w:proofErr w:type="spellEnd"/>
      <w:r>
        <w:t xml:space="preserve">, </w:t>
      </w:r>
      <w:proofErr w:type="spellStart"/>
      <w:r>
        <w:t>mouseY-traingle_size</w:t>
      </w:r>
      <w:proofErr w:type="spellEnd"/>
      <w:r>
        <w:t>);</w:t>
      </w:r>
    </w:p>
    <w:p w:rsidR="00500B52" w:rsidRDefault="00500B52" w:rsidP="00500B52">
      <w:r>
        <w:t xml:space="preserve">    }</w:t>
      </w:r>
    </w:p>
    <w:p w:rsidR="00500B52" w:rsidRDefault="00500B52" w:rsidP="00500B52">
      <w:r>
        <w:t xml:space="preserve">  }</w:t>
      </w:r>
    </w:p>
    <w:p w:rsidR="00500B52" w:rsidRDefault="00500B52" w:rsidP="00500B52">
      <w:r>
        <w:t xml:space="preserve">  </w:t>
      </w:r>
      <w:proofErr w:type="spellStart"/>
      <w:r>
        <w:t>frameRate</w:t>
      </w:r>
      <w:proofErr w:type="spellEnd"/>
      <w:r>
        <w:t>(10);</w:t>
      </w:r>
    </w:p>
    <w:p w:rsidR="00500B52" w:rsidRDefault="00500B52" w:rsidP="00500B52">
      <w:r>
        <w:t>}</w:t>
      </w:r>
    </w:p>
    <w:p w:rsidR="00500B52" w:rsidRDefault="00500B52" w:rsidP="00500B52"/>
    <w:p w:rsidR="00500B52" w:rsidRDefault="00500B52" w:rsidP="00500B52">
      <w:r>
        <w:t xml:space="preserve">function </w:t>
      </w:r>
      <w:proofErr w:type="spellStart"/>
      <w:r>
        <w:t>drawHead</w:t>
      </w:r>
      <w:proofErr w:type="spellEnd"/>
      <w:r>
        <w:t>(</w:t>
      </w:r>
      <w:proofErr w:type="spellStart"/>
      <w:r>
        <w:t>color_r,color_g,color_b</w:t>
      </w:r>
      <w:proofErr w:type="spellEnd"/>
      <w:r>
        <w:t>){</w:t>
      </w:r>
    </w:p>
    <w:p w:rsidR="00500B52" w:rsidRDefault="00500B52" w:rsidP="00500B52">
      <w:r>
        <w:rPr>
          <w:rFonts w:hint="eastAsia"/>
        </w:rPr>
        <w:t xml:space="preserve">  //</w:t>
      </w:r>
      <w:r>
        <w:rPr>
          <w:rFonts w:hint="eastAsia"/>
        </w:rPr>
        <w:t>검은</w:t>
      </w:r>
      <w:r>
        <w:rPr>
          <w:rFonts w:hint="eastAsia"/>
        </w:rPr>
        <w:t xml:space="preserve"> </w:t>
      </w:r>
      <w:r>
        <w:rPr>
          <w:rFonts w:hint="eastAsia"/>
        </w:rPr>
        <w:t>색상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500B52" w:rsidRDefault="00500B52" w:rsidP="00500B52">
      <w:r>
        <w:t xml:space="preserve">  fill(0, 0, 0);</w:t>
      </w:r>
    </w:p>
    <w:p w:rsidR="00500B52" w:rsidRDefault="00500B52" w:rsidP="00500B52">
      <w:r>
        <w:t xml:space="preserve">  circle(290, 200, 200);</w:t>
      </w:r>
    </w:p>
    <w:p w:rsidR="00500B52" w:rsidRDefault="00500B52" w:rsidP="00500B52">
      <w:r>
        <w:rPr>
          <w:rFonts w:hint="eastAsia"/>
        </w:rPr>
        <w:t xml:space="preserve">  //</w:t>
      </w:r>
      <w:r>
        <w:rPr>
          <w:rFonts w:hint="eastAsia"/>
        </w:rPr>
        <w:t>흰</w:t>
      </w:r>
      <w:r>
        <w:rPr>
          <w:rFonts w:hint="eastAsia"/>
        </w:rPr>
        <w:t xml:space="preserve"> </w:t>
      </w:r>
      <w:r>
        <w:rPr>
          <w:rFonts w:hint="eastAsia"/>
        </w:rPr>
        <w:t>색상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500B52" w:rsidRDefault="00500B52" w:rsidP="00500B52">
      <w:r>
        <w:t xml:space="preserve">  fill(</w:t>
      </w:r>
      <w:proofErr w:type="spellStart"/>
      <w:r>
        <w:t>color_r</w:t>
      </w:r>
      <w:proofErr w:type="spellEnd"/>
      <w:r>
        <w:t xml:space="preserve">, </w:t>
      </w:r>
      <w:proofErr w:type="spellStart"/>
      <w:r>
        <w:t>color_g</w:t>
      </w:r>
      <w:proofErr w:type="spellEnd"/>
      <w:r>
        <w:t xml:space="preserve">, </w:t>
      </w:r>
      <w:proofErr w:type="spellStart"/>
      <w:r>
        <w:t>color_b</w:t>
      </w:r>
      <w:proofErr w:type="spellEnd"/>
      <w:r>
        <w:t>);</w:t>
      </w:r>
    </w:p>
    <w:p w:rsidR="00500B52" w:rsidRDefault="00500B52" w:rsidP="00500B52">
      <w:r>
        <w:t xml:space="preserve">  </w:t>
      </w:r>
      <w:proofErr w:type="spellStart"/>
      <w:r>
        <w:t>noStroke</w:t>
      </w:r>
      <w:proofErr w:type="spellEnd"/>
      <w:r>
        <w:t>();</w:t>
      </w:r>
    </w:p>
    <w:p w:rsidR="00500B52" w:rsidRDefault="00500B52" w:rsidP="00500B52">
      <w:r>
        <w:t xml:space="preserve">  </w:t>
      </w:r>
    </w:p>
    <w:p w:rsidR="00500B52" w:rsidRDefault="00500B52" w:rsidP="00500B52">
      <w:r>
        <w:rPr>
          <w:rFonts w:hint="eastAsia"/>
        </w:rPr>
        <w:t xml:space="preserve">  //</w:t>
      </w:r>
      <w:r>
        <w:rPr>
          <w:rFonts w:hint="eastAsia"/>
        </w:rPr>
        <w:t>머리부분을</w:t>
      </w:r>
      <w:r>
        <w:rPr>
          <w:rFonts w:hint="eastAsia"/>
        </w:rPr>
        <w:t xml:space="preserve"> </w:t>
      </w:r>
      <w:r>
        <w:rPr>
          <w:rFonts w:hint="eastAsia"/>
        </w:rPr>
        <w:t>그립니다</w:t>
      </w:r>
      <w:r>
        <w:rPr>
          <w:rFonts w:hint="eastAsia"/>
        </w:rPr>
        <w:t>.</w:t>
      </w:r>
    </w:p>
    <w:p w:rsidR="00500B52" w:rsidRDefault="00500B52" w:rsidP="00500B52">
      <w:r>
        <w:t xml:space="preserve">  arc(300, 150, 200, 200, PI , TWO_PI);</w:t>
      </w:r>
    </w:p>
    <w:p w:rsidR="00500B52" w:rsidRDefault="00500B52" w:rsidP="00500B52">
      <w:r>
        <w:t xml:space="preserve">  arc(340, 170, 130, 190, PI+HALF_PI, TWO_PI+PI);</w:t>
      </w:r>
    </w:p>
    <w:p w:rsidR="00500B52" w:rsidRDefault="00500B52" w:rsidP="00500B52">
      <w:r>
        <w:t xml:space="preserve">  arc(290, 130, 200, 160, PI-HALF_PI, TWO_PI+PI);</w:t>
      </w:r>
    </w:p>
    <w:p w:rsidR="00500B52" w:rsidRDefault="00500B52" w:rsidP="00500B52">
      <w:r>
        <w:t xml:space="preserve">  triangle(210, 140, 170, 210, 220, 220);</w:t>
      </w:r>
    </w:p>
    <w:p w:rsidR="00500B52" w:rsidRDefault="00500B52" w:rsidP="00500B52">
      <w:r>
        <w:t xml:space="preserve">  quad(370, </w:t>
      </w:r>
      <w:proofErr w:type="spellStart"/>
      <w:r>
        <w:t>w_height</w:t>
      </w:r>
      <w:proofErr w:type="spellEnd"/>
      <w:r>
        <w:t xml:space="preserve">, 330, 200 , 250, 200, 230, </w:t>
      </w:r>
      <w:proofErr w:type="spellStart"/>
      <w:r>
        <w:t>w_height</w:t>
      </w:r>
      <w:proofErr w:type="spellEnd"/>
      <w:r>
        <w:t>);</w:t>
      </w:r>
    </w:p>
    <w:p w:rsidR="00500B52" w:rsidRDefault="00500B52" w:rsidP="00500B52">
      <w:r>
        <w:t xml:space="preserve">  </w:t>
      </w:r>
      <w:proofErr w:type="spellStart"/>
      <w:r>
        <w:t>rect</w:t>
      </w:r>
      <w:proofErr w:type="spellEnd"/>
      <w:r>
        <w:t>(200, 150, 55, 130, 20);</w:t>
      </w:r>
    </w:p>
    <w:p w:rsidR="00500B52" w:rsidRDefault="00500B52" w:rsidP="00500B52">
      <w:r>
        <w:t xml:space="preserve">  </w:t>
      </w:r>
    </w:p>
    <w:p w:rsidR="00500B52" w:rsidRDefault="00500B52" w:rsidP="00500B52">
      <w:r>
        <w:t xml:space="preserve">  </w:t>
      </w:r>
    </w:p>
    <w:p w:rsidR="00500B52" w:rsidRDefault="00500B52" w:rsidP="00500B52">
      <w:r>
        <w:rPr>
          <w:rFonts w:hint="eastAsia"/>
        </w:rPr>
        <w:t xml:space="preserve">  //</w:t>
      </w:r>
      <w:r>
        <w:rPr>
          <w:rFonts w:hint="eastAsia"/>
        </w:rPr>
        <w:t>검은</w:t>
      </w:r>
      <w:r>
        <w:rPr>
          <w:rFonts w:hint="eastAsia"/>
        </w:rPr>
        <w:t xml:space="preserve"> </w:t>
      </w:r>
      <w:r>
        <w:rPr>
          <w:rFonts w:hint="eastAsia"/>
        </w:rPr>
        <w:t>색상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500B52" w:rsidRDefault="00500B52" w:rsidP="00500B52">
      <w:r>
        <w:t xml:space="preserve">  fill(0, 0, 0);</w:t>
      </w:r>
    </w:p>
    <w:p w:rsidR="00500B52" w:rsidRDefault="00500B52" w:rsidP="00500B52">
      <w:r>
        <w:t xml:space="preserve">  </w:t>
      </w:r>
    </w:p>
    <w:p w:rsidR="00500B52" w:rsidRDefault="00500B52" w:rsidP="00500B52">
      <w:r>
        <w:rPr>
          <w:rFonts w:hint="eastAsia"/>
        </w:rPr>
        <w:t xml:space="preserve">  // </w:t>
      </w:r>
      <w:r>
        <w:rPr>
          <w:rFonts w:hint="eastAsia"/>
        </w:rPr>
        <w:t>입술</w:t>
      </w:r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r>
        <w:rPr>
          <w:rFonts w:hint="eastAsia"/>
        </w:rPr>
        <w:t>그립니다</w:t>
      </w:r>
      <w:r>
        <w:rPr>
          <w:rFonts w:hint="eastAsia"/>
        </w:rPr>
        <w:t>.</w:t>
      </w:r>
    </w:p>
    <w:p w:rsidR="00500B52" w:rsidRDefault="00500B52" w:rsidP="00500B52">
      <w:r>
        <w:t xml:space="preserve">  </w:t>
      </w:r>
      <w:proofErr w:type="spellStart"/>
      <w:r>
        <w:t>noStroke</w:t>
      </w:r>
      <w:proofErr w:type="spellEnd"/>
      <w:r>
        <w:t>()</w:t>
      </w:r>
    </w:p>
    <w:p w:rsidR="00500B52" w:rsidRDefault="00500B52" w:rsidP="00500B52">
      <w:r>
        <w:lastRenderedPageBreak/>
        <w:t xml:space="preserve">  triangle(195, 240, 200, 245, 205, 240);</w:t>
      </w:r>
    </w:p>
    <w:p w:rsidR="00500B52" w:rsidRDefault="00500B52" w:rsidP="00500B52">
      <w:r>
        <w:t xml:space="preserve">  </w:t>
      </w:r>
    </w:p>
    <w:p w:rsidR="00500B52" w:rsidRDefault="00500B52" w:rsidP="00500B52">
      <w:r>
        <w:t xml:space="preserve">  stroke(0);</w:t>
      </w:r>
    </w:p>
    <w:p w:rsidR="00500B52" w:rsidRDefault="00500B52" w:rsidP="00500B52">
      <w:r>
        <w:t xml:space="preserve">  </w:t>
      </w:r>
      <w:proofErr w:type="spellStart"/>
      <w:r>
        <w:t>strokeWeight</w:t>
      </w:r>
      <w:proofErr w:type="spellEnd"/>
      <w:r>
        <w:t>(5);</w:t>
      </w:r>
    </w:p>
    <w:p w:rsidR="00500B52" w:rsidRDefault="00500B52" w:rsidP="00500B52">
      <w:r>
        <w:t xml:space="preserve">  line(300, </w:t>
      </w:r>
      <w:proofErr w:type="spellStart"/>
      <w:r>
        <w:t>w_height</w:t>
      </w:r>
      <w:proofErr w:type="spellEnd"/>
      <w:r>
        <w:t>, 300, 190);</w:t>
      </w:r>
    </w:p>
    <w:p w:rsidR="00500B52" w:rsidRDefault="00500B52" w:rsidP="00500B52">
      <w:r>
        <w:t xml:space="preserve">  line(280, </w:t>
      </w:r>
      <w:proofErr w:type="spellStart"/>
      <w:r>
        <w:t>w_height</w:t>
      </w:r>
      <w:proofErr w:type="spellEnd"/>
      <w:r>
        <w:t>, 280, 160);</w:t>
      </w:r>
    </w:p>
    <w:p w:rsidR="00500B52" w:rsidRDefault="00500B52" w:rsidP="00500B52">
      <w:r>
        <w:t xml:space="preserve">  line(320, </w:t>
      </w:r>
      <w:proofErr w:type="spellStart"/>
      <w:r>
        <w:t>w_height</w:t>
      </w:r>
      <w:proofErr w:type="spellEnd"/>
      <w:r>
        <w:t>, 320, 210);</w:t>
      </w:r>
    </w:p>
    <w:p w:rsidR="00500B52" w:rsidRDefault="00500B52" w:rsidP="00500B52">
      <w:r>
        <w:t xml:space="preserve">  line(300, 190, 340, 150);</w:t>
      </w:r>
    </w:p>
    <w:p w:rsidR="00500B52" w:rsidRDefault="00500B52" w:rsidP="00500B52">
      <w:r>
        <w:t xml:space="preserve">  line(320, 210, 360, 170);</w:t>
      </w:r>
    </w:p>
    <w:p w:rsidR="00500B52" w:rsidRDefault="00500B52" w:rsidP="00500B52">
      <w:r>
        <w:t xml:space="preserve">  line(280, 160, 250, 130);</w:t>
      </w:r>
    </w:p>
    <w:p w:rsidR="00500B52" w:rsidRDefault="00500B52" w:rsidP="00500B52">
      <w:r>
        <w:t xml:space="preserve">  line(340, 150, 340, 120);</w:t>
      </w:r>
    </w:p>
    <w:p w:rsidR="00500B52" w:rsidRDefault="00500B52" w:rsidP="00500B52">
      <w:r>
        <w:t xml:space="preserve">  line(250, 130, 220, 130);</w:t>
      </w:r>
    </w:p>
    <w:p w:rsidR="00500B52" w:rsidRDefault="00500B52" w:rsidP="00500B52">
      <w:r>
        <w:t xml:space="preserve">  line(340, 120, 340, 110);</w:t>
      </w:r>
    </w:p>
    <w:p w:rsidR="00500B52" w:rsidRDefault="00500B52" w:rsidP="00500B52">
      <w:r>
        <w:t xml:space="preserve">  line(360, 170, 360, 150);</w:t>
      </w:r>
    </w:p>
    <w:p w:rsidR="00500B52" w:rsidRDefault="00500B52" w:rsidP="00500B52">
      <w:r>
        <w:t xml:space="preserve">  line(360, 150, 370, 140);</w:t>
      </w:r>
    </w:p>
    <w:p w:rsidR="00500B52" w:rsidRDefault="00500B52" w:rsidP="00500B52">
      <w:r>
        <w:t xml:space="preserve">  circle(370, 140, 3);</w:t>
      </w:r>
    </w:p>
    <w:p w:rsidR="00500B52" w:rsidRDefault="00500B52" w:rsidP="00500B52">
      <w:r>
        <w:t xml:space="preserve">  circle(340, 110, 3);</w:t>
      </w:r>
    </w:p>
    <w:p w:rsidR="00500B52" w:rsidRDefault="00500B52" w:rsidP="00500B52">
      <w:r>
        <w:t xml:space="preserve">  circle(220, 130, 3);</w:t>
      </w:r>
    </w:p>
    <w:p w:rsidR="00500B52" w:rsidRDefault="00500B52" w:rsidP="00500B52">
      <w:r>
        <w:t xml:space="preserve">  </w:t>
      </w:r>
    </w:p>
    <w:p w:rsidR="00500B52" w:rsidRDefault="00500B52" w:rsidP="00500B52">
      <w:r>
        <w:t xml:space="preserve">  line(250, 100, 300, 150);</w:t>
      </w:r>
    </w:p>
    <w:p w:rsidR="00500B52" w:rsidRDefault="00500B52" w:rsidP="00500B52">
      <w:r>
        <w:t xml:space="preserve">  line(300, 150, 310, 140);</w:t>
      </w:r>
    </w:p>
    <w:p w:rsidR="00500B52" w:rsidRDefault="00500B52" w:rsidP="00500B52">
      <w:r>
        <w:t xml:space="preserve">  circle(310, 140, 3);</w:t>
      </w:r>
    </w:p>
    <w:p w:rsidR="00500B52" w:rsidRDefault="00500B52" w:rsidP="00500B52">
      <w:r>
        <w:t xml:space="preserve">  line(250, 100, 230, 100);</w:t>
      </w:r>
    </w:p>
    <w:p w:rsidR="00500B52" w:rsidRDefault="00500B52" w:rsidP="00500B52">
      <w:r>
        <w:t xml:space="preserve">  circle(230, 100, 3);</w:t>
      </w:r>
    </w:p>
    <w:p w:rsidR="00500B52" w:rsidRDefault="00500B52" w:rsidP="00500B52">
      <w:r>
        <w:t xml:space="preserve">  circle(210, 100, 3);</w:t>
      </w:r>
    </w:p>
    <w:p w:rsidR="00500B52" w:rsidRDefault="00500B52" w:rsidP="00500B52">
      <w:r>
        <w:t xml:space="preserve">  line(210, 100, 230, 80);</w:t>
      </w:r>
    </w:p>
    <w:p w:rsidR="00500B52" w:rsidRDefault="00500B52" w:rsidP="00500B52">
      <w:r>
        <w:t xml:space="preserve">  line(230, 80, 250, 80);</w:t>
      </w:r>
    </w:p>
    <w:p w:rsidR="00500B52" w:rsidRDefault="00500B52" w:rsidP="00500B52">
      <w:r>
        <w:t xml:space="preserve">  line(250, 80, 300, 130);</w:t>
      </w:r>
    </w:p>
    <w:p w:rsidR="00500B52" w:rsidRDefault="00500B52" w:rsidP="00500B52">
      <w:r>
        <w:t xml:space="preserve">  line(300, 130, 320, 110);</w:t>
      </w:r>
    </w:p>
    <w:p w:rsidR="00500B52" w:rsidRDefault="00500B52" w:rsidP="00500B52">
      <w:r>
        <w:t xml:space="preserve">  line(320, 110, 320, 90);</w:t>
      </w:r>
    </w:p>
    <w:p w:rsidR="00500B52" w:rsidRDefault="00500B52" w:rsidP="00500B52">
      <w:r>
        <w:t xml:space="preserve">  line(320, 90, 300, 70);</w:t>
      </w:r>
    </w:p>
    <w:p w:rsidR="00500B52" w:rsidRDefault="00500B52" w:rsidP="00500B52">
      <w:r>
        <w:t xml:space="preserve">  circle(300, 70, 3);</w:t>
      </w:r>
    </w:p>
    <w:p w:rsidR="00500B52" w:rsidRDefault="00500B52" w:rsidP="00500B52">
      <w:r>
        <w:t xml:space="preserve">  line(300, 100, 270, 70);</w:t>
      </w:r>
    </w:p>
    <w:p w:rsidR="00500B52" w:rsidRDefault="00500B52" w:rsidP="00500B52">
      <w:r>
        <w:lastRenderedPageBreak/>
        <w:t xml:space="preserve">  circle(300, 100, 3);</w:t>
      </w:r>
    </w:p>
    <w:p w:rsidR="00500B52" w:rsidRDefault="00500B52" w:rsidP="00500B52">
      <w:r>
        <w:t xml:space="preserve">  circle(270, 70, 3);</w:t>
      </w:r>
    </w:p>
    <w:p w:rsidR="00500B52" w:rsidRDefault="00500B52" w:rsidP="00500B52">
      <w:r>
        <w:t xml:space="preserve">  </w:t>
      </w:r>
    </w:p>
    <w:p w:rsidR="00500B52" w:rsidRDefault="00500B52" w:rsidP="00500B52">
      <w:r>
        <w:t xml:space="preserve">  </w:t>
      </w:r>
      <w:proofErr w:type="spellStart"/>
      <w:r>
        <w:t>rand_x</w:t>
      </w:r>
      <w:proofErr w:type="spellEnd"/>
      <w:r>
        <w:t xml:space="preserve"> = random(10);</w:t>
      </w:r>
    </w:p>
    <w:p w:rsidR="00500B52" w:rsidRDefault="00500B52" w:rsidP="00500B52">
      <w:r>
        <w:t xml:space="preserve">  stroke(255);</w:t>
      </w:r>
    </w:p>
    <w:p w:rsidR="00500B52" w:rsidRDefault="00500B52" w:rsidP="00500B52">
      <w:r>
        <w:t xml:space="preserve">  lx1=100 - </w:t>
      </w:r>
      <w:proofErr w:type="spellStart"/>
      <w:r>
        <w:t>rand_x</w:t>
      </w:r>
      <w:proofErr w:type="spellEnd"/>
    </w:p>
    <w:p w:rsidR="00500B52" w:rsidRDefault="00500B52" w:rsidP="00500B52">
      <w:r>
        <w:tab/>
        <w:t xml:space="preserve">lx2=140 - </w:t>
      </w:r>
      <w:proofErr w:type="spellStart"/>
      <w:r>
        <w:t>rand_x</w:t>
      </w:r>
      <w:proofErr w:type="spellEnd"/>
    </w:p>
    <w:p w:rsidR="00500B52" w:rsidRDefault="00500B52" w:rsidP="00500B52">
      <w:r>
        <w:tab/>
        <w:t xml:space="preserve">lx3=170 - </w:t>
      </w:r>
      <w:proofErr w:type="spellStart"/>
      <w:r>
        <w:t>rand_x</w:t>
      </w:r>
      <w:proofErr w:type="spellEnd"/>
    </w:p>
    <w:p w:rsidR="00500B52" w:rsidRDefault="00500B52" w:rsidP="00500B52">
      <w:r>
        <w:tab/>
        <w:t xml:space="preserve">lx4=210 - </w:t>
      </w:r>
      <w:proofErr w:type="spellStart"/>
      <w:r>
        <w:t>rand_x</w:t>
      </w:r>
      <w:proofErr w:type="spellEnd"/>
    </w:p>
    <w:p w:rsidR="00500B52" w:rsidRDefault="00500B52" w:rsidP="00500B52">
      <w:r>
        <w:tab/>
        <w:t xml:space="preserve">lx5=270 - </w:t>
      </w:r>
      <w:proofErr w:type="spellStart"/>
      <w:r>
        <w:t>rand_x</w:t>
      </w:r>
      <w:proofErr w:type="spellEnd"/>
    </w:p>
    <w:p w:rsidR="00500B52" w:rsidRDefault="00500B52" w:rsidP="00500B52">
      <w:r>
        <w:tab/>
        <w:t xml:space="preserve">lx6=310 - </w:t>
      </w:r>
      <w:proofErr w:type="spellStart"/>
      <w:r>
        <w:t>rand_x</w:t>
      </w:r>
      <w:proofErr w:type="spellEnd"/>
    </w:p>
    <w:p w:rsidR="00500B52" w:rsidRDefault="00500B52" w:rsidP="00500B52">
      <w:r>
        <w:tab/>
        <w:t xml:space="preserve">lx7=320 - </w:t>
      </w:r>
      <w:proofErr w:type="spellStart"/>
      <w:r>
        <w:t>rand_x</w:t>
      </w:r>
      <w:proofErr w:type="spellEnd"/>
    </w:p>
    <w:p w:rsidR="00500B52" w:rsidRDefault="00500B52" w:rsidP="00500B52">
      <w:r>
        <w:tab/>
        <w:t xml:space="preserve">lx8=330 - </w:t>
      </w:r>
      <w:proofErr w:type="spellStart"/>
      <w:r>
        <w:t>rand_x</w:t>
      </w:r>
      <w:proofErr w:type="spellEnd"/>
    </w:p>
    <w:p w:rsidR="00500B52" w:rsidRDefault="00500B52" w:rsidP="00500B52">
      <w:r>
        <w:tab/>
        <w:t>lx9=410 -</w:t>
      </w:r>
      <w:proofErr w:type="spellStart"/>
      <w:r>
        <w:t>rand_x</w:t>
      </w:r>
      <w:proofErr w:type="spellEnd"/>
      <w:r>
        <w:t xml:space="preserve"> </w:t>
      </w:r>
    </w:p>
    <w:p w:rsidR="00500B52" w:rsidRDefault="00500B52" w:rsidP="00500B52">
      <w:r>
        <w:tab/>
        <w:t xml:space="preserve">lx10=450 - </w:t>
      </w:r>
      <w:proofErr w:type="spellStart"/>
      <w:r>
        <w:t>rand_x</w:t>
      </w:r>
      <w:proofErr w:type="spellEnd"/>
    </w:p>
    <w:p w:rsidR="00500B52" w:rsidRDefault="00500B52" w:rsidP="00500B52">
      <w:r>
        <w:tab/>
        <w:t xml:space="preserve">lx11=470 - </w:t>
      </w:r>
      <w:proofErr w:type="spellStart"/>
      <w:r>
        <w:t>rand_x</w:t>
      </w:r>
      <w:proofErr w:type="spellEnd"/>
    </w:p>
    <w:p w:rsidR="00500B52" w:rsidRDefault="00500B52" w:rsidP="00500B52">
      <w:r>
        <w:tab/>
        <w:t>lx12=510 -</w:t>
      </w:r>
      <w:proofErr w:type="spellStart"/>
      <w:r>
        <w:t>rand_x</w:t>
      </w:r>
      <w:proofErr w:type="spellEnd"/>
      <w:r>
        <w:t xml:space="preserve"> </w:t>
      </w:r>
    </w:p>
    <w:p w:rsidR="00500B52" w:rsidRDefault="00500B52" w:rsidP="00500B52">
      <w:r>
        <w:tab/>
        <w:t xml:space="preserve">lx13=520 - </w:t>
      </w:r>
      <w:proofErr w:type="spellStart"/>
      <w:r>
        <w:t>rand_x</w:t>
      </w:r>
      <w:proofErr w:type="spellEnd"/>
    </w:p>
    <w:p w:rsidR="00500B52" w:rsidRDefault="00500B52" w:rsidP="00500B52">
      <w:r>
        <w:tab/>
      </w:r>
      <w:proofErr w:type="spellStart"/>
      <w:r>
        <w:t>rand_y</w:t>
      </w:r>
      <w:proofErr w:type="spellEnd"/>
      <w:r>
        <w:t xml:space="preserve"> = random(10);</w:t>
      </w:r>
    </w:p>
    <w:p w:rsidR="00500B52" w:rsidRDefault="00500B52" w:rsidP="00500B52">
      <w:r>
        <w:tab/>
        <w:t>ly1=70 -</w:t>
      </w:r>
      <w:proofErr w:type="spellStart"/>
      <w:r>
        <w:t>rand_y</w:t>
      </w:r>
      <w:proofErr w:type="spellEnd"/>
      <w:r>
        <w:t xml:space="preserve"> </w:t>
      </w:r>
    </w:p>
    <w:p w:rsidR="00500B52" w:rsidRDefault="00500B52" w:rsidP="00500B52">
      <w:r>
        <w:tab/>
        <w:t>ly2=100 -</w:t>
      </w:r>
      <w:proofErr w:type="spellStart"/>
      <w:r>
        <w:t>rand_y</w:t>
      </w:r>
      <w:proofErr w:type="spellEnd"/>
      <w:r>
        <w:t xml:space="preserve"> </w:t>
      </w:r>
    </w:p>
    <w:p w:rsidR="00500B52" w:rsidRDefault="00500B52" w:rsidP="00500B52">
      <w:r>
        <w:tab/>
        <w:t>ly3=120 -</w:t>
      </w:r>
      <w:proofErr w:type="spellStart"/>
      <w:r>
        <w:t>rand_y</w:t>
      </w:r>
      <w:proofErr w:type="spellEnd"/>
    </w:p>
    <w:p w:rsidR="00500B52" w:rsidRDefault="00500B52" w:rsidP="00500B52">
      <w:r>
        <w:tab/>
        <w:t xml:space="preserve">ly4=140 - </w:t>
      </w:r>
      <w:proofErr w:type="spellStart"/>
      <w:r>
        <w:t>rand_y</w:t>
      </w:r>
      <w:proofErr w:type="spellEnd"/>
    </w:p>
    <w:p w:rsidR="00500B52" w:rsidRDefault="00500B52" w:rsidP="00500B52">
      <w:r>
        <w:tab/>
        <w:t xml:space="preserve">ly5=170 - </w:t>
      </w:r>
      <w:proofErr w:type="spellStart"/>
      <w:r>
        <w:t>rand_y</w:t>
      </w:r>
      <w:proofErr w:type="spellEnd"/>
    </w:p>
    <w:p w:rsidR="00500B52" w:rsidRDefault="00500B52" w:rsidP="00500B52">
      <w:r>
        <w:tab/>
        <w:t xml:space="preserve">ly6=220 - </w:t>
      </w:r>
      <w:proofErr w:type="spellStart"/>
      <w:r>
        <w:t>rand_y</w:t>
      </w:r>
      <w:proofErr w:type="spellEnd"/>
    </w:p>
    <w:p w:rsidR="00500B52" w:rsidRDefault="00500B52" w:rsidP="00500B52">
      <w:r>
        <w:tab/>
        <w:t xml:space="preserve">ly7=240 - </w:t>
      </w:r>
      <w:proofErr w:type="spellStart"/>
      <w:r>
        <w:t>rand_y</w:t>
      </w:r>
      <w:proofErr w:type="spellEnd"/>
    </w:p>
    <w:p w:rsidR="00500B52" w:rsidRDefault="00500B52" w:rsidP="00500B52">
      <w:r>
        <w:tab/>
        <w:t xml:space="preserve">ly8=310 - </w:t>
      </w:r>
      <w:proofErr w:type="spellStart"/>
      <w:r>
        <w:t>rand_y</w:t>
      </w:r>
      <w:proofErr w:type="spellEnd"/>
      <w:r>
        <w:t xml:space="preserve"> </w:t>
      </w:r>
    </w:p>
    <w:p w:rsidR="00500B52" w:rsidRDefault="00500B52" w:rsidP="00500B52">
      <w:r>
        <w:tab/>
        <w:t xml:space="preserve">ly9=350 - </w:t>
      </w:r>
      <w:proofErr w:type="spellStart"/>
      <w:r>
        <w:t>rand_y</w:t>
      </w:r>
      <w:proofErr w:type="spellEnd"/>
    </w:p>
    <w:p w:rsidR="00500B52" w:rsidRDefault="00500B52" w:rsidP="00500B52">
      <w:r>
        <w:tab/>
        <w:t>ly10=370 -</w:t>
      </w:r>
      <w:proofErr w:type="spellStart"/>
      <w:r>
        <w:t>rand_y</w:t>
      </w:r>
      <w:proofErr w:type="spellEnd"/>
    </w:p>
    <w:p w:rsidR="00500B52" w:rsidRDefault="00500B52" w:rsidP="00500B52">
      <w:r>
        <w:tab/>
      </w:r>
    </w:p>
    <w:p w:rsidR="00500B52" w:rsidRDefault="00500B52" w:rsidP="00500B52">
      <w:r>
        <w:tab/>
      </w:r>
    </w:p>
    <w:p w:rsidR="00500B52" w:rsidRDefault="00500B52" w:rsidP="00500B52">
      <w:r>
        <w:tab/>
      </w:r>
    </w:p>
    <w:p w:rsidR="00500B52" w:rsidRDefault="00500B52" w:rsidP="00500B52">
      <w:r>
        <w:tab/>
      </w:r>
    </w:p>
    <w:p w:rsidR="00500B52" w:rsidRDefault="00500B52" w:rsidP="00500B52">
      <w:r>
        <w:lastRenderedPageBreak/>
        <w:tab/>
        <w:t>circle(lx1,ly4,2);</w:t>
      </w:r>
    </w:p>
    <w:p w:rsidR="00500B52" w:rsidRDefault="00500B52" w:rsidP="00500B52">
      <w:r>
        <w:tab/>
        <w:t>circle(lx2,ly2,3);</w:t>
      </w:r>
    </w:p>
    <w:p w:rsidR="00500B52" w:rsidRDefault="00500B52" w:rsidP="00500B52">
      <w:r>
        <w:tab/>
        <w:t>circle(lx4,ly1,3);</w:t>
      </w:r>
    </w:p>
    <w:p w:rsidR="00500B52" w:rsidRDefault="00500B52" w:rsidP="00500B52">
      <w:r>
        <w:tab/>
        <w:t>circle(lx6,ly1,3);</w:t>
      </w:r>
    </w:p>
    <w:p w:rsidR="00500B52" w:rsidRDefault="00500B52" w:rsidP="00500B52">
      <w:r>
        <w:tab/>
        <w:t>circle(lx5,ly3,5);</w:t>
      </w:r>
    </w:p>
    <w:p w:rsidR="00500B52" w:rsidRDefault="00500B52" w:rsidP="00500B52">
      <w:r>
        <w:tab/>
        <w:t>circle(lx7,ly4,7);</w:t>
      </w:r>
    </w:p>
    <w:p w:rsidR="00500B52" w:rsidRDefault="00500B52" w:rsidP="00500B52">
      <w:r>
        <w:tab/>
        <w:t>circle(lx8,ly5,5);</w:t>
      </w:r>
    </w:p>
    <w:p w:rsidR="00500B52" w:rsidRDefault="00500B52" w:rsidP="00500B52">
      <w:r>
        <w:tab/>
        <w:t>circle(lx9,ly5,2);</w:t>
      </w:r>
    </w:p>
    <w:p w:rsidR="00500B52" w:rsidRDefault="00500B52" w:rsidP="00500B52">
      <w:r>
        <w:tab/>
      </w:r>
    </w:p>
    <w:p w:rsidR="00500B52" w:rsidRDefault="00500B52" w:rsidP="00500B52">
      <w:r>
        <w:tab/>
        <w:t>circle(lx12,ly6,2);</w:t>
      </w:r>
    </w:p>
    <w:p w:rsidR="00500B52" w:rsidRDefault="00500B52" w:rsidP="00500B52">
      <w:r>
        <w:tab/>
        <w:t>circle(lx10,ly7,3);</w:t>
      </w:r>
    </w:p>
    <w:p w:rsidR="00500B52" w:rsidRDefault="00500B52" w:rsidP="00500B52">
      <w:r>
        <w:tab/>
        <w:t>circle(lx1,ly3,5);</w:t>
      </w:r>
    </w:p>
    <w:p w:rsidR="00500B52" w:rsidRDefault="00500B52" w:rsidP="00500B52">
      <w:r>
        <w:tab/>
        <w:t>circle(lx8,ly4,7);</w:t>
      </w:r>
    </w:p>
    <w:p w:rsidR="00500B52" w:rsidRDefault="00500B52" w:rsidP="00500B52">
      <w:r>
        <w:tab/>
        <w:t>circle(lx10,ly5,5);</w:t>
      </w:r>
    </w:p>
    <w:p w:rsidR="00500B52" w:rsidRDefault="00500B52" w:rsidP="00500B52">
      <w:r>
        <w:tab/>
        <w:t>circle(lx3,ly5,2);</w:t>
      </w:r>
    </w:p>
    <w:p w:rsidR="00500B52" w:rsidRDefault="00500B52" w:rsidP="00500B52">
      <w:r>
        <w:tab/>
      </w:r>
    </w:p>
    <w:p w:rsidR="00500B52" w:rsidRDefault="00500B52" w:rsidP="00500B52">
      <w:r>
        <w:tab/>
        <w:t>circle(lx7,ly6,2);</w:t>
      </w:r>
    </w:p>
    <w:p w:rsidR="00500B52" w:rsidRDefault="00500B52" w:rsidP="00500B52">
      <w:r>
        <w:tab/>
        <w:t>circle(lx3,ly7,3);</w:t>
      </w:r>
    </w:p>
    <w:p w:rsidR="00500B52" w:rsidRDefault="00500B52" w:rsidP="00500B52">
      <w:r>
        <w:tab/>
      </w:r>
    </w:p>
    <w:p w:rsidR="00500B52" w:rsidRDefault="00500B52" w:rsidP="00500B52">
      <w:r>
        <w:tab/>
        <w:t>circle(lx8,ly1,3);</w:t>
      </w:r>
    </w:p>
    <w:p w:rsidR="00500B52" w:rsidRDefault="00500B52" w:rsidP="00500B52">
      <w:r>
        <w:tab/>
        <w:t>circle(lx10,ly2,4);</w:t>
      </w:r>
    </w:p>
    <w:p w:rsidR="00500B52" w:rsidRDefault="00500B52" w:rsidP="00500B52">
      <w:r>
        <w:tab/>
        <w:t>circle(lx11,ly4,3);</w:t>
      </w:r>
    </w:p>
    <w:p w:rsidR="00500B52" w:rsidRDefault="00500B52" w:rsidP="00500B52">
      <w:r>
        <w:tab/>
        <w:t>circle(lx12,ly5,2);</w:t>
      </w:r>
    </w:p>
    <w:p w:rsidR="00500B52" w:rsidRDefault="00500B52" w:rsidP="00500B52">
      <w:r>
        <w:tab/>
      </w:r>
    </w:p>
    <w:p w:rsidR="00500B52" w:rsidRDefault="00500B52" w:rsidP="00500B52">
      <w:r>
        <w:tab/>
        <w:t>circle(lx2,ly5,2);</w:t>
      </w:r>
    </w:p>
    <w:p w:rsidR="00500B52" w:rsidRDefault="00500B52" w:rsidP="00500B52">
      <w:r>
        <w:tab/>
        <w:t>circle(lx6,ly5,4);</w:t>
      </w:r>
    </w:p>
    <w:p w:rsidR="00500B52" w:rsidRDefault="00500B52" w:rsidP="00500B52">
      <w:r>
        <w:tab/>
        <w:t>circle(lx7,ly7,2);</w:t>
      </w:r>
    </w:p>
    <w:p w:rsidR="00500B52" w:rsidRDefault="00500B52" w:rsidP="00500B52">
      <w:r>
        <w:tab/>
        <w:t>circle(lx9,ly3,2);</w:t>
      </w:r>
    </w:p>
    <w:p w:rsidR="00500B52" w:rsidRDefault="00500B52" w:rsidP="00500B52">
      <w:r>
        <w:tab/>
        <w:t>circle(lx9,ly8,4);</w:t>
      </w:r>
    </w:p>
    <w:p w:rsidR="00500B52" w:rsidRDefault="00500B52" w:rsidP="00500B52">
      <w:r>
        <w:t xml:space="preserve">  </w:t>
      </w:r>
    </w:p>
    <w:p w:rsidR="00500B52" w:rsidRDefault="00500B52" w:rsidP="00500B52">
      <w:r>
        <w:t xml:space="preserve">  </w:t>
      </w:r>
    </w:p>
    <w:p w:rsidR="00095882" w:rsidRDefault="00500B52" w:rsidP="00500B52">
      <w:r>
        <w:t>}</w:t>
      </w:r>
    </w:p>
    <w:sectPr w:rsidR="00095882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0BAD" w:rsidRDefault="00A90BAD">
      <w:pPr>
        <w:spacing w:after="0" w:line="240" w:lineRule="auto"/>
      </w:pPr>
      <w:r>
        <w:separator/>
      </w:r>
    </w:p>
    <w:p w:rsidR="00A90BAD" w:rsidRDefault="00A90BAD"/>
  </w:endnote>
  <w:endnote w:type="continuationSeparator" w:id="0">
    <w:p w:rsidR="00A90BAD" w:rsidRDefault="00A90BAD">
      <w:pPr>
        <w:spacing w:after="0" w:line="240" w:lineRule="auto"/>
      </w:pPr>
      <w:r>
        <w:continuationSeparator/>
      </w:r>
    </w:p>
    <w:p w:rsidR="00A90BAD" w:rsidRDefault="00A90B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882" w:rsidRDefault="00B27C2F">
    <w:pPr>
      <w:pStyle w:val="a4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0BAD" w:rsidRDefault="00A90BAD">
      <w:pPr>
        <w:spacing w:after="0" w:line="240" w:lineRule="auto"/>
      </w:pPr>
      <w:r>
        <w:separator/>
      </w:r>
    </w:p>
    <w:p w:rsidR="00A90BAD" w:rsidRDefault="00A90BAD"/>
  </w:footnote>
  <w:footnote w:type="continuationSeparator" w:id="0">
    <w:p w:rsidR="00A90BAD" w:rsidRDefault="00A90BAD">
      <w:pPr>
        <w:spacing w:after="0" w:line="240" w:lineRule="auto"/>
      </w:pPr>
      <w:r>
        <w:continuationSeparator/>
      </w:r>
    </w:p>
    <w:p w:rsidR="00A90BAD" w:rsidRDefault="00A90B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bordersDoNotSurroundHeader/>
  <w:bordersDoNotSurroundFooter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52"/>
    <w:rsid w:val="000363F0"/>
    <w:rsid w:val="00095882"/>
    <w:rsid w:val="004D4F25"/>
    <w:rsid w:val="00500B52"/>
    <w:rsid w:val="00A90BAD"/>
    <w:rsid w:val="00B2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BF9B"/>
  <w15:chartTrackingRefBased/>
  <w15:docId w15:val="{136C63EB-5E6B-8144-BB04-4819B83A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C2F"/>
    <w:rPr>
      <w:lang w:val="en-GB" w:eastAsia="ko-KR"/>
    </w:rPr>
  </w:style>
  <w:style w:type="paragraph" w:styleId="1">
    <w:name w:val="heading 1"/>
    <w:basedOn w:val="a"/>
    <w:link w:val="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Char"/>
    <w:uiPriority w:val="99"/>
    <w:unhideWhenUsed/>
    <w:qFormat/>
    <w:pPr>
      <w:spacing w:after="0" w:line="240" w:lineRule="auto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qFormat/>
    <w:pPr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</w:style>
  <w:style w:type="paragraph" w:styleId="a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6">
    <w:name w:val="Title"/>
    <w:basedOn w:val="a"/>
    <w:link w:val="Char1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Char1">
    <w:name w:val="제목 Char"/>
    <w:basedOn w:val="a0"/>
    <w:link w:val="a6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7">
    <w:name w:val="Subtitle"/>
    <w:basedOn w:val="a"/>
    <w:next w:val="a"/>
    <w:link w:val="Char2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8">
    <w:name w:val="Date"/>
    <w:basedOn w:val="a"/>
    <w:next w:val="a6"/>
    <w:link w:val="Char3"/>
    <w:uiPriority w:val="2"/>
    <w:qFormat/>
    <w:pPr>
      <w:spacing w:after="360"/>
      <w:ind w:left="0"/>
    </w:pPr>
    <w:rPr>
      <w:sz w:val="28"/>
    </w:rPr>
  </w:style>
  <w:style w:type="character" w:customStyle="1" w:styleId="Char3">
    <w:name w:val="날짜 Char"/>
    <w:basedOn w:val="a0"/>
    <w:link w:val="a8"/>
    <w:uiPriority w:val="2"/>
    <w:rPr>
      <w:sz w:val="28"/>
    </w:rPr>
  </w:style>
  <w:style w:type="character" w:styleId="a9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a">
    <w:name w:val="Intense Quote"/>
    <w:basedOn w:val="a"/>
    <w:next w:val="a"/>
    <w:link w:val="Char4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har4">
    <w:name w:val="강한 인용 Char"/>
    <w:basedOn w:val="a0"/>
    <w:link w:val="aa"/>
    <w:uiPriority w:val="30"/>
    <w:semiHidden/>
    <w:rPr>
      <w:b/>
      <w:i/>
      <w:iCs/>
      <w:color w:val="2E2E2E" w:themeColor="accent2"/>
    </w:rPr>
  </w:style>
  <w:style w:type="character" w:styleId="ab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c">
    <w:name w:val="Quote"/>
    <w:basedOn w:val="a"/>
    <w:next w:val="a"/>
    <w:link w:val="Char5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har5">
    <w:name w:val="인용 Char"/>
    <w:basedOn w:val="a0"/>
    <w:link w:val="ac"/>
    <w:uiPriority w:val="29"/>
    <w:semiHidden/>
    <w:rPr>
      <w:i/>
      <w:iCs/>
    </w:rPr>
  </w:style>
  <w:style w:type="character" w:styleId="ad">
    <w:name w:val="Strong"/>
    <w:basedOn w:val="a0"/>
    <w:uiPriority w:val="22"/>
    <w:semiHidden/>
    <w:unhideWhenUsed/>
    <w:qFormat/>
    <w:rPr>
      <w:b/>
      <w:bCs/>
    </w:rPr>
  </w:style>
  <w:style w:type="character" w:styleId="ae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Char2">
    <w:name w:val="부제 Char"/>
    <w:basedOn w:val="a0"/>
    <w:link w:val="a7"/>
    <w:uiPriority w:val="11"/>
    <w:semiHidden/>
    <w:rPr>
      <w:rFonts w:eastAsiaTheme="minorEastAsia"/>
      <w:i/>
      <w:spacing w:val="15"/>
      <w:sz w:val="32"/>
    </w:rPr>
  </w:style>
  <w:style w:type="character" w:styleId="af0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nghoon/Library/Containers/com.microsoft.Word/Data/Library/Application%20Support/Microsoft/Office/16.0/DTS/ko-KR%7b78F48EEB-B769-134B-A44D-B90B85365FD0%7d/%7bB60D5BB6-20DE-4447-84C8-8664D1F2D11D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개요 만들기.dotx</Template>
  <TotalTime>4</TotalTime>
  <Pages>7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이동훈</cp:lastModifiedBy>
  <cp:revision>2</cp:revision>
  <dcterms:created xsi:type="dcterms:W3CDTF">2019-03-26T02:17:00Z</dcterms:created>
  <dcterms:modified xsi:type="dcterms:W3CDTF">2019-03-26T02:21:00Z</dcterms:modified>
</cp:coreProperties>
</file>